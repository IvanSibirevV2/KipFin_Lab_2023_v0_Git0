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44FD1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37AEE820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C0BDC1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E06DDE7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87BE3AC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3DA27F4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33BC01E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645F7C4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53F153C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1E8288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7D8245E3" w14:textId="5F622544" w:rsidR="003E0A21" w:rsidRPr="00185889" w:rsidRDefault="003E0A21" w:rsidP="001C2305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  <w:r w:rsidR="00CF42E6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</w:t>
      </w:r>
      <w:r w:rsidR="00D4764F">
        <w:rPr>
          <w:rFonts w:ascii="Times New Roman" w:hAnsi="Times New Roman"/>
          <w:b/>
          <w:sz w:val="28"/>
          <w:szCs w:val="28"/>
          <w:shd w:val="clear" w:color="auto" w:fill="FFFFFF"/>
        </w:rPr>
        <w:t>2</w:t>
      </w:r>
    </w:p>
    <w:p w14:paraId="09C0154C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8FDB397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7DF7D6D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3DB82B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73237DD" w14:textId="77777777" w:rsidR="003E0A21" w:rsidRPr="00B13B4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</w:t>
      </w:r>
      <w:r w:rsidR="001C2305">
        <w:rPr>
          <w:rFonts w:ascii="Times New Roman" w:hAnsi="Times New Roman"/>
          <w:sz w:val="28"/>
          <w:szCs w:val="28"/>
          <w:shd w:val="clear" w:color="auto" w:fill="FFFFFF"/>
        </w:rPr>
        <w:t>ка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 w:rsidR="001C2305">
        <w:rPr>
          <w:rFonts w:ascii="Times New Roman" w:hAnsi="Times New Roman"/>
          <w:sz w:val="28"/>
          <w:szCs w:val="28"/>
          <w:shd w:val="clear" w:color="auto" w:fill="FFFFFF"/>
        </w:rPr>
        <w:t>Язева Александра Андреевна</w:t>
      </w:r>
    </w:p>
    <w:p w14:paraId="3C95F885" w14:textId="77777777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1C2305">
        <w:rPr>
          <w:rFonts w:ascii="Times New Roman" w:hAnsi="Times New Roman"/>
          <w:sz w:val="28"/>
          <w:szCs w:val="28"/>
          <w:shd w:val="clear" w:color="auto" w:fill="FFFFFF"/>
        </w:rPr>
        <w:t>Компьютерные сети</w:t>
      </w:r>
    </w:p>
    <w:p w14:paraId="606BDAFC" w14:textId="77777777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4BCD921" w14:textId="77777777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</w:t>
      </w:r>
      <w:r w:rsidR="001C2305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сту</w:t>
      </w:r>
      <w:r w:rsidR="001C2305">
        <w:rPr>
          <w:rFonts w:ascii="Times New Roman" w:hAnsi="Times New Roman"/>
          <w:sz w:val="28"/>
          <w:szCs w:val="28"/>
          <w:shd w:val="clear" w:color="auto" w:fill="FFFFFF"/>
        </w:rPr>
        <w:t>дентка</w:t>
      </w:r>
    </w:p>
    <w:p w14:paraId="7BE289D2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1C2305">
        <w:rPr>
          <w:rFonts w:ascii="Times New Roman" w:hAnsi="Times New Roman"/>
          <w:sz w:val="28"/>
          <w:szCs w:val="28"/>
          <w:shd w:val="clear" w:color="auto" w:fill="FFFFFF"/>
        </w:rPr>
        <w:t>2исип-221</w:t>
      </w:r>
    </w:p>
    <w:p w14:paraId="3CCE3E64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4F3C5AF8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597AB15C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52F30B62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1089D32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28364E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5C2AE5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8A5F5F9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1DA332A" w14:textId="77777777" w:rsidR="003E0A21" w:rsidRDefault="001C2305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6AE9A6B3" w14:textId="77777777" w:rsidR="001C2305" w:rsidRDefault="001C2305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20AD1611" w14:textId="77777777" w:rsidR="001C2305" w:rsidRDefault="001C2305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2B345987" w14:textId="5CC8742A" w:rsidR="00723C22" w:rsidRDefault="003E0A21" w:rsidP="00723C2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1C23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D476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125B513C" w14:textId="3FB7EE73" w:rsidR="00CF42E6" w:rsidRDefault="00CF42E6" w:rsidP="00CF42E6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</w:p>
    <w:p w14:paraId="513033FB" w14:textId="77777777" w:rsidR="00D4764F" w:rsidRPr="001862B4" w:rsidRDefault="00D4764F" w:rsidP="00D4764F">
      <w:pPr>
        <w:pStyle w:val="a3"/>
        <w:numPr>
          <w:ilvl w:val="0"/>
          <w:numId w:val="10"/>
        </w:numPr>
        <w:spacing w:before="100" w:beforeAutospacing="1" w:after="100" w:afterAutospacing="1"/>
        <w:rPr>
          <w:rFonts w:eastAsia="Times New Roman"/>
          <w:color w:val="000000" w:themeColor="text1"/>
          <w:sz w:val="28"/>
          <w:szCs w:val="28"/>
        </w:rPr>
      </w:pPr>
      <w:r w:rsidRPr="001862B4">
        <w:rPr>
          <w:rFonts w:eastAsia="Times New Roman"/>
          <w:color w:val="000000" w:themeColor="text1"/>
          <w:sz w:val="28"/>
          <w:szCs w:val="28"/>
        </w:rPr>
        <w:t>Знакомство с принципами кодирования информации в инфокоммуникационных системах и сетях (ИКСС);</w:t>
      </w:r>
    </w:p>
    <w:p w14:paraId="41471567" w14:textId="77777777" w:rsidR="00D4764F" w:rsidRPr="001862B4" w:rsidRDefault="00D4764F" w:rsidP="00D4764F">
      <w:pPr>
        <w:pStyle w:val="a3"/>
        <w:numPr>
          <w:ilvl w:val="0"/>
          <w:numId w:val="10"/>
        </w:numPr>
        <w:spacing w:before="100" w:beforeAutospacing="1" w:after="100" w:afterAutospacing="1"/>
        <w:rPr>
          <w:rFonts w:eastAsia="Times New Roman"/>
          <w:color w:val="000000" w:themeColor="text1"/>
          <w:sz w:val="28"/>
          <w:szCs w:val="28"/>
        </w:rPr>
      </w:pPr>
      <w:r w:rsidRPr="001862B4">
        <w:rPr>
          <w:rFonts w:eastAsia="Times New Roman"/>
          <w:color w:val="000000" w:themeColor="text1"/>
          <w:sz w:val="28"/>
          <w:szCs w:val="28"/>
        </w:rPr>
        <w:t>Изучение параметров и характеристик основных кодов, используемых в ИКСС;</w:t>
      </w:r>
    </w:p>
    <w:p w14:paraId="5F0CD580" w14:textId="77777777" w:rsidR="00D4764F" w:rsidRPr="001862B4" w:rsidRDefault="00D4764F" w:rsidP="00D4764F">
      <w:pPr>
        <w:pStyle w:val="a3"/>
        <w:numPr>
          <w:ilvl w:val="0"/>
          <w:numId w:val="10"/>
        </w:numPr>
        <w:spacing w:before="100" w:beforeAutospacing="1" w:after="100" w:afterAutospacing="1"/>
        <w:rPr>
          <w:rFonts w:eastAsia="Times New Roman"/>
          <w:color w:val="000000" w:themeColor="text1"/>
          <w:sz w:val="28"/>
          <w:szCs w:val="28"/>
        </w:rPr>
      </w:pPr>
      <w:r w:rsidRPr="001862B4">
        <w:rPr>
          <w:rFonts w:eastAsia="Times New Roman"/>
          <w:color w:val="000000" w:themeColor="text1"/>
          <w:sz w:val="28"/>
          <w:szCs w:val="28"/>
        </w:rPr>
        <w:t>Знакомство с основными кодами, применяемыми в ИКСС;</w:t>
      </w:r>
    </w:p>
    <w:p w14:paraId="0E439177" w14:textId="153D3802" w:rsidR="00D4764F" w:rsidRPr="00D4764F" w:rsidRDefault="00D4764F" w:rsidP="00CF42E6">
      <w:pPr>
        <w:pStyle w:val="a3"/>
        <w:numPr>
          <w:ilvl w:val="0"/>
          <w:numId w:val="10"/>
        </w:numPr>
        <w:spacing w:before="100" w:beforeAutospacing="1" w:after="100" w:afterAutospacing="1"/>
        <w:rPr>
          <w:rFonts w:eastAsia="Times New Roman"/>
          <w:color w:val="000000" w:themeColor="text1"/>
          <w:sz w:val="28"/>
          <w:szCs w:val="28"/>
        </w:rPr>
      </w:pPr>
      <w:r w:rsidRPr="001862B4">
        <w:rPr>
          <w:rFonts w:eastAsia="Times New Roman"/>
          <w:color w:val="000000" w:themeColor="text1"/>
          <w:sz w:val="28"/>
          <w:szCs w:val="28"/>
        </w:rPr>
        <w:t xml:space="preserve">Получение практических навыков кодирования информации. </w:t>
      </w:r>
    </w:p>
    <w:p w14:paraId="1EA56AB0" w14:textId="79F8CA07" w:rsidR="00D4764F" w:rsidRDefault="00D4764F" w:rsidP="00D4764F">
      <w:pPr>
        <w:pStyle w:val="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128591488"/>
      <w:r w:rsidRPr="00D4764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Теоретическ</w:t>
      </w:r>
      <w:bookmarkEnd w:id="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ая часть</w:t>
      </w:r>
    </w:p>
    <w:p w14:paraId="6C14EDEF" w14:textId="77777777" w:rsidR="00D4764F" w:rsidRPr="00D4764F" w:rsidRDefault="00D4764F" w:rsidP="00D4764F"/>
    <w:p w14:paraId="402A17FC" w14:textId="77777777" w:rsidR="00D4764F" w:rsidRDefault="00D4764F" w:rsidP="00D4764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Информация в ИКСС предается в основном по кабельным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каналам связи (электрическим или оптическим). При этом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передаваемая информация кодируется. Само понятие «кодирование»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является неоднозначным, и его трактовка зачастую зависит от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конкретной области его применения. В нашем случае под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кодированием будем понимать следующее: каждой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последовательности битов передаваемой информации ставится в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соответствие набор сигналов (электрических или оптических),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которые передаются по кабелю.</w:t>
      </w:r>
    </w:p>
    <w:p w14:paraId="586B7770" w14:textId="77777777" w:rsidR="00D4764F" w:rsidRDefault="00D4764F" w:rsidP="00D4764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D1D822" w14:textId="37EEE859" w:rsidR="00D4764F" w:rsidRPr="00D4764F" w:rsidRDefault="00D4764F" w:rsidP="00D4764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4764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Практическая часть</w:t>
      </w:r>
    </w:p>
    <w:p w14:paraId="08AC9DB8" w14:textId="0216A137" w:rsidR="00D4764F" w:rsidRPr="00D4764F" w:rsidRDefault="00D4764F" w:rsidP="00D4764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764F"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D4764F">
        <w:rPr>
          <w:rFonts w:ascii="Times New Roman" w:eastAsia="Times New Roman" w:hAnsi="Times New Roman" w:cs="Times New Roman"/>
          <w:sz w:val="28"/>
          <w:szCs w:val="28"/>
          <w:lang w:eastAsia="ru-RU"/>
        </w:rPr>
        <w:t>нт 15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исходная битовая </w:t>
      </w:r>
      <w:r w:rsidRPr="00D4764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последовательность - 01 01 10 11 10 00 10</w:t>
      </w:r>
    </w:p>
    <w:p w14:paraId="04F07261" w14:textId="77777777" w:rsidR="00D4764F" w:rsidRDefault="00D4764F" w:rsidP="00D4764F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Отчёт по п. 1.3.1: </w:t>
      </w:r>
    </w:p>
    <w:p w14:paraId="644FEC82" w14:textId="516B2D01" w:rsidR="00D4764F" w:rsidRDefault="00D4764F" w:rsidP="00D47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764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6C5D9B" wp14:editId="132C389B">
            <wp:extent cx="6318224" cy="1336040"/>
            <wp:effectExtent l="0" t="0" r="6985" b="10160"/>
            <wp:docPr id="1" name="Изображение 1" descr="https://sun9-3.userapi.com/impg/0EMh3UJ1JkYcog4SFbyepKqFlvDGEqEjZjNpqg/lPT7XHn7fM0.jpg?size=1280x271&amp;quality=95&amp;sign=73f94258a8d688f2346e4604dc7f38c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.userapi.com/impg/0EMh3UJ1JkYcog4SFbyepKqFlvDGEqEjZjNpqg/lPT7XHn7fM0.jpg?size=1280x271&amp;quality=95&amp;sign=73f94258a8d688f2346e4604dc7f38cc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096" cy="134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265FB" w14:textId="77777777" w:rsidR="00D4764F" w:rsidRPr="001862B4" w:rsidRDefault="00D4764F" w:rsidP="00D4764F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Код </w:t>
      </w:r>
      <w:r w:rsidRPr="001862B4">
        <w:rPr>
          <w:color w:val="000000" w:themeColor="text1"/>
          <w:sz w:val="28"/>
          <w:szCs w:val="28"/>
          <w:lang w:val="en-US"/>
        </w:rPr>
        <w:t>NRZ</w:t>
      </w:r>
    </w:p>
    <w:p w14:paraId="48AC73B9" w14:textId="77777777" w:rsidR="00D4764F" w:rsidRPr="00D4764F" w:rsidRDefault="00D4764F" w:rsidP="00D47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806A0F" w14:textId="1FB81D2C" w:rsidR="00D4764F" w:rsidRDefault="00D4764F" w:rsidP="00D47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764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FA4D9D" wp14:editId="0824590D">
            <wp:extent cx="6125614" cy="1269789"/>
            <wp:effectExtent l="0" t="0" r="0" b="635"/>
            <wp:docPr id="8" name="Изображение 8" descr="https://sun9-37.userapi.com/impg/pfBKF0rK8HZjmHa1ZqSvfRrLYMR7u9-bnXyGMg/-CKdH05tpt8.jpg?size=1280x265&amp;quality=95&amp;sign=b00bb0c4bd3c3ca7a783d88ac71c0ef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7.userapi.com/impg/pfBKF0rK8HZjmHa1ZqSvfRrLYMR7u9-bnXyGMg/-CKdH05tpt8.jpg?size=1280x265&amp;quality=95&amp;sign=b00bb0c4bd3c3ca7a783d88ac71c0ef9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003" cy="128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7123" w14:textId="06F1D40A" w:rsidR="00D4764F" w:rsidRPr="00D4764F" w:rsidRDefault="00D4764F" w:rsidP="00D4764F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Инверсный код </w:t>
      </w:r>
      <w:r w:rsidRPr="001862B4">
        <w:rPr>
          <w:color w:val="000000" w:themeColor="text1"/>
          <w:sz w:val="28"/>
          <w:szCs w:val="28"/>
          <w:lang w:val="en-US"/>
        </w:rPr>
        <w:t>NRZ</w:t>
      </w:r>
    </w:p>
    <w:p w14:paraId="7449F0BB" w14:textId="77777777" w:rsidR="00D4764F" w:rsidRDefault="00D4764F" w:rsidP="00D4764F">
      <w:pPr>
        <w:pStyle w:val="a6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>Отчёт по п. 1.3.2:</w:t>
      </w:r>
      <w:r w:rsidRPr="001862B4">
        <w:rPr>
          <w:color w:val="000000" w:themeColor="text1"/>
          <w:sz w:val="28"/>
          <w:szCs w:val="28"/>
          <w:lang w:val="en-US"/>
        </w:rPr>
        <w:t xml:space="preserve"> </w:t>
      </w:r>
    </w:p>
    <w:p w14:paraId="098CF914" w14:textId="018F6EFE" w:rsidR="00F76DD8" w:rsidRPr="00F76DD8" w:rsidRDefault="00F76DD8" w:rsidP="00F76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6DD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1555E4" wp14:editId="430CF083">
            <wp:extent cx="6128880" cy="1698211"/>
            <wp:effectExtent l="0" t="0" r="0" b="3810"/>
            <wp:docPr id="9" name="Изображение 9" descr="https://sun9-76.userapi.com/impg/VWLKmp2OiMmm4qbYFIBbILZqsv1u05pFlrUjDw/TuXMDpTq1vI.jpg?size=1280x355&amp;quality=95&amp;sign=8f9225146a89b8a2a948d95e641b8d2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6.userapi.com/impg/VWLKmp2OiMmm4qbYFIBbILZqsv1u05pFlrUjDw/TuXMDpTq1vI.jpg?size=1280x355&amp;quality=95&amp;sign=8f9225146a89b8a2a948d95e641b8d2b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442" cy="171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E8FD1" w14:textId="6273BB50" w:rsidR="00F76DD8" w:rsidRPr="001862B4" w:rsidRDefault="00F76DD8" w:rsidP="00F76DD8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Код </w:t>
      </w:r>
      <w:r w:rsidRPr="001862B4">
        <w:rPr>
          <w:color w:val="000000" w:themeColor="text1"/>
          <w:sz w:val="28"/>
          <w:szCs w:val="28"/>
          <w:lang w:val="en-US"/>
        </w:rPr>
        <w:t>RZ</w:t>
      </w:r>
    </w:p>
    <w:p w14:paraId="0556E03D" w14:textId="77777777" w:rsidR="00D4764F" w:rsidRDefault="00D4764F" w:rsidP="00D4764F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1.3.3:</w:t>
      </w:r>
    </w:p>
    <w:p w14:paraId="153A4E95" w14:textId="712BCB42" w:rsidR="00F76DD8" w:rsidRPr="00F76DD8" w:rsidRDefault="00F76DD8" w:rsidP="00F76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6DD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278586" wp14:editId="374F5CF9">
            <wp:extent cx="6355651" cy="1257889"/>
            <wp:effectExtent l="0" t="0" r="0" b="12700"/>
            <wp:docPr id="11" name="Изображение 11" descr="https://sun9-59.userapi.com/impg/k9wtZ4S4cpqDQA5kBmrlhGk-KCkBisQXaEefSA/U-0CVAYuIKs.jpg?size=1280x253&amp;quality=95&amp;sign=2331ec765f703d10206a16e75c83f5c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9.userapi.com/impg/k9wtZ4S4cpqDQA5kBmrlhGk-KCkBisQXaEefSA/U-0CVAYuIKs.jpg?size=1280x253&amp;quality=95&amp;sign=2331ec765f703d10206a16e75c83f5c5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117" cy="127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D138" w14:textId="7319208D" w:rsidR="00F76DD8" w:rsidRPr="00F76DD8" w:rsidRDefault="00F76DD8" w:rsidP="00F76DD8">
      <w:pPr>
        <w:pStyle w:val="a6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Манчестерский код</w:t>
      </w:r>
    </w:p>
    <w:p w14:paraId="269C827B" w14:textId="77777777" w:rsidR="00D4764F" w:rsidRPr="001862B4" w:rsidRDefault="00D4764F" w:rsidP="00D4764F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1.3.4:</w:t>
      </w:r>
    </w:p>
    <w:p w14:paraId="14D70CA1" w14:textId="0C73B871" w:rsidR="00F76DD8" w:rsidRPr="00F76DD8" w:rsidRDefault="00F76DD8" w:rsidP="00F76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6DD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71E124" wp14:editId="33F4BB05">
            <wp:extent cx="6356622" cy="1297810"/>
            <wp:effectExtent l="0" t="0" r="0" b="0"/>
            <wp:docPr id="12" name="Изображение 12" descr="https://sun9-42.userapi.com/impg/dupxyRld-TLk9Cva4s_9uF-PDu8mGksAD2WuNA/A78tu1MndIQ.jpg?size=1280x261&amp;quality=95&amp;sign=0efbd46b2436b247974e82733c7d92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2.userapi.com/impg/dupxyRld-TLk9Cva4s_9uF-PDu8mGksAD2WuNA/A78tu1MndIQ.jpg?size=1280x261&amp;quality=95&amp;sign=0efbd46b2436b247974e82733c7d92a2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613" cy="130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F6AE" w14:textId="77777777" w:rsidR="00F76DD8" w:rsidRDefault="00F76DD8" w:rsidP="00F76DD8">
      <w:pPr>
        <w:pStyle w:val="a6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Дифференциальный манчестерский код</w:t>
      </w:r>
    </w:p>
    <w:p w14:paraId="4A1419B3" w14:textId="77777777" w:rsidR="00F76DD8" w:rsidRPr="001862B4" w:rsidRDefault="00F76DD8" w:rsidP="00F76DD8">
      <w:pPr>
        <w:pStyle w:val="a6"/>
        <w:jc w:val="center"/>
        <w:rPr>
          <w:color w:val="000000" w:themeColor="text1"/>
          <w:sz w:val="28"/>
          <w:szCs w:val="28"/>
        </w:rPr>
      </w:pPr>
    </w:p>
    <w:p w14:paraId="7D65EBCD" w14:textId="77777777" w:rsidR="00F76DD8" w:rsidRPr="001862B4" w:rsidRDefault="00F76DD8" w:rsidP="00F76DD8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>Отчёт по п. 1.3.5:</w:t>
      </w:r>
    </w:p>
    <w:p w14:paraId="32CAA61F" w14:textId="77777777" w:rsidR="000C00AA" w:rsidRPr="001862B4" w:rsidRDefault="000C00AA" w:rsidP="000C00AA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>Исходная последовательность битов для кодирования кодом 4</w:t>
      </w:r>
      <w:r w:rsidRPr="001862B4">
        <w:rPr>
          <w:color w:val="000000" w:themeColor="text1"/>
          <w:sz w:val="28"/>
          <w:szCs w:val="28"/>
          <w:lang w:val="en-US"/>
        </w:rPr>
        <w:t>B</w:t>
      </w:r>
      <w:r w:rsidRPr="001862B4">
        <w:rPr>
          <w:color w:val="000000" w:themeColor="text1"/>
          <w:sz w:val="28"/>
          <w:szCs w:val="28"/>
        </w:rPr>
        <w:t>/5</w:t>
      </w:r>
      <w:r w:rsidRPr="001862B4">
        <w:rPr>
          <w:color w:val="000000" w:themeColor="text1"/>
          <w:sz w:val="28"/>
          <w:szCs w:val="28"/>
          <w:lang w:val="en-US"/>
        </w:rPr>
        <w:t>B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0"/>
        <w:gridCol w:w="8301"/>
      </w:tblGrid>
      <w:tr w:rsidR="000C00AA" w:rsidRPr="001862B4" w14:paraId="153BD972" w14:textId="77777777" w:rsidTr="0066009A">
        <w:tc>
          <w:tcPr>
            <w:tcW w:w="1271" w:type="dxa"/>
          </w:tcPr>
          <w:p w14:paraId="2353BA99" w14:textId="77777777" w:rsidR="000C00AA" w:rsidRPr="001862B4" w:rsidRDefault="000C00AA" w:rsidP="0066009A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Вариант </w:t>
            </w:r>
          </w:p>
        </w:tc>
        <w:tc>
          <w:tcPr>
            <w:tcW w:w="8357" w:type="dxa"/>
          </w:tcPr>
          <w:p w14:paraId="5E2A3B90" w14:textId="77777777" w:rsidR="000C00AA" w:rsidRPr="001862B4" w:rsidRDefault="000C00AA" w:rsidP="0066009A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Исходная битовая последовательность</w:t>
            </w:r>
          </w:p>
        </w:tc>
      </w:tr>
      <w:tr w:rsidR="000C00AA" w:rsidRPr="001862B4" w14:paraId="05DF4E62" w14:textId="77777777" w:rsidTr="0066009A">
        <w:tc>
          <w:tcPr>
            <w:tcW w:w="1271" w:type="dxa"/>
          </w:tcPr>
          <w:p w14:paraId="3411A934" w14:textId="309BFA8F" w:rsidR="000C00AA" w:rsidRPr="000C00AA" w:rsidRDefault="000C00AA" w:rsidP="0066009A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0C00AA">
              <w:rPr>
                <w:color w:val="000000" w:themeColor="text1"/>
                <w:sz w:val="28"/>
                <w:szCs w:val="28"/>
              </w:rPr>
              <w:t>1</w:t>
            </w:r>
            <w:r w:rsidRPr="000C00AA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8357" w:type="dxa"/>
          </w:tcPr>
          <w:p w14:paraId="249511F9" w14:textId="355CDD47" w:rsidR="000C00AA" w:rsidRPr="000C00AA" w:rsidRDefault="000C00AA" w:rsidP="000C00A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00A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1001 1010 1011 0000 1100 1011 0101 0110 1010 1101 0011 1010 1110</w:t>
            </w:r>
          </w:p>
        </w:tc>
      </w:tr>
    </w:tbl>
    <w:p w14:paraId="62CEBFAB" w14:textId="77777777" w:rsidR="000C00AA" w:rsidRDefault="000C00AA" w:rsidP="000C00AA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 Код 4</w:t>
      </w:r>
      <w:r w:rsidRPr="001862B4">
        <w:rPr>
          <w:color w:val="000000" w:themeColor="text1"/>
          <w:sz w:val="28"/>
          <w:szCs w:val="28"/>
          <w:lang w:val="en-US"/>
        </w:rPr>
        <w:t>B</w:t>
      </w:r>
      <w:r w:rsidRPr="001862B4">
        <w:rPr>
          <w:color w:val="000000" w:themeColor="text1"/>
          <w:sz w:val="28"/>
          <w:szCs w:val="28"/>
        </w:rPr>
        <w:t>/5</w:t>
      </w:r>
      <w:r w:rsidRPr="001862B4">
        <w:rPr>
          <w:color w:val="000000" w:themeColor="text1"/>
          <w:sz w:val="28"/>
          <w:szCs w:val="28"/>
          <w:lang w:val="en-US"/>
        </w:rPr>
        <w:t>B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84"/>
        <w:gridCol w:w="4787"/>
      </w:tblGrid>
      <w:tr w:rsidR="000C00AA" w:rsidRPr="001862B4" w14:paraId="71D54636" w14:textId="77777777" w:rsidTr="000C00AA">
        <w:tc>
          <w:tcPr>
            <w:tcW w:w="4784" w:type="dxa"/>
          </w:tcPr>
          <w:p w14:paraId="741906B1" w14:textId="77777777" w:rsidR="000C00AA" w:rsidRPr="001862B4" w:rsidRDefault="000C00AA" w:rsidP="0066009A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Исходная информация </w:t>
            </w:r>
          </w:p>
        </w:tc>
        <w:tc>
          <w:tcPr>
            <w:tcW w:w="4787" w:type="dxa"/>
          </w:tcPr>
          <w:p w14:paraId="7F22B70C" w14:textId="77777777" w:rsidR="000C00AA" w:rsidRPr="001862B4" w:rsidRDefault="000C00AA" w:rsidP="0066009A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Кодированная информация</w:t>
            </w:r>
          </w:p>
        </w:tc>
      </w:tr>
      <w:tr w:rsidR="000C00AA" w:rsidRPr="001862B4" w14:paraId="1DDBC787" w14:textId="77777777" w:rsidTr="000C00AA">
        <w:tc>
          <w:tcPr>
            <w:tcW w:w="4784" w:type="dxa"/>
          </w:tcPr>
          <w:p w14:paraId="1DF37364" w14:textId="292D9CCE" w:rsidR="000C00AA" w:rsidRPr="001862B4" w:rsidRDefault="000C00AA" w:rsidP="0066009A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0C00AA">
              <w:rPr>
                <w:color w:val="000000" w:themeColor="text1"/>
                <w:sz w:val="28"/>
                <w:szCs w:val="28"/>
                <w:shd w:val="clear" w:color="auto" w:fill="FFFFFF"/>
              </w:rPr>
              <w:t>1001 1010 1011 0000 1100 1011 0101 0110 1010 1101 0011 1010 1110</w:t>
            </w:r>
          </w:p>
        </w:tc>
        <w:tc>
          <w:tcPr>
            <w:tcW w:w="4787" w:type="dxa"/>
          </w:tcPr>
          <w:p w14:paraId="1F9E7ADA" w14:textId="278A3108" w:rsidR="000C00AA" w:rsidRPr="001862B4" w:rsidRDefault="000C00AA" w:rsidP="000C00AA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10011 10110 10111 11110 11010 10111 01011 01110 10110 11011 10101 10110  11100</w:t>
            </w:r>
          </w:p>
        </w:tc>
      </w:tr>
    </w:tbl>
    <w:p w14:paraId="257FC8A6" w14:textId="77777777" w:rsidR="000C00AA" w:rsidRDefault="000C00AA" w:rsidP="000C00AA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1.3.6:</w:t>
      </w:r>
    </w:p>
    <w:p w14:paraId="6254B075" w14:textId="15908856" w:rsidR="000C00AA" w:rsidRDefault="000C00AA" w:rsidP="000C00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00A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E0C78F" wp14:editId="131BD094">
            <wp:extent cx="4757318" cy="2076371"/>
            <wp:effectExtent l="0" t="0" r="0" b="6985"/>
            <wp:docPr id="13" name="Изображение 13" descr="https://sun9-57.userapi.com/impg/BHcVrw08SChMDGlK_PDjsfuvnmIl1u4iU1ljBQ/RqaZ1eoGDws.jpg?size=1280x558&amp;quality=95&amp;sign=f66bc5a35ecf14ede9290812ac4c3a3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7.userapi.com/impg/BHcVrw08SChMDGlK_PDjsfuvnmIl1u4iU1ljBQ/RqaZ1eoGDws.jpg?size=1280x558&amp;quality=95&amp;sign=f66bc5a35ecf14ede9290812ac4c3a3a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82" cy="208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4ED08" w14:textId="000C99C3" w:rsidR="000C00AA" w:rsidRPr="0012591C" w:rsidRDefault="0012591C" w:rsidP="0012591C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>Код</w:t>
      </w:r>
      <w:r w:rsidRPr="001862B4">
        <w:rPr>
          <w:color w:val="000000" w:themeColor="text1"/>
          <w:sz w:val="28"/>
          <w:szCs w:val="28"/>
          <w:lang w:val="en-US"/>
        </w:rPr>
        <w:t xml:space="preserve"> PAM 5</w:t>
      </w:r>
    </w:p>
    <w:p w14:paraId="0C6E3005" w14:textId="77777777" w:rsidR="000C00AA" w:rsidRPr="001862B4" w:rsidRDefault="000C00AA" w:rsidP="000C00AA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1.3.7:</w:t>
      </w:r>
    </w:p>
    <w:p w14:paraId="768083DE" w14:textId="760843A4" w:rsidR="0012591C" w:rsidRPr="0012591C" w:rsidRDefault="0012591C" w:rsidP="001259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591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260AFE" wp14:editId="611641F7">
            <wp:extent cx="6126934" cy="1340267"/>
            <wp:effectExtent l="0" t="0" r="0" b="6350"/>
            <wp:docPr id="14" name="Изображение 14" descr="https://sun9-2.userapi.com/impg/5IyWHOBA6oeL022WjOAOV2geVN9vpexGGr6UpA/bZ9TWoVVtCQ.jpg?size=1280x280&amp;quality=95&amp;sign=de9fa9699bfb431ff8b8f36aec80536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.userapi.com/impg/5IyWHOBA6oeL022WjOAOV2geVN9vpexGGr6UpA/bZ9TWoVVtCQ.jpg?size=1280x280&amp;quality=95&amp;sign=de9fa9699bfb431ff8b8f36aec805361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86" cy="135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46C8" w14:textId="77777777" w:rsidR="0012591C" w:rsidRDefault="0012591C" w:rsidP="0012591C">
      <w:pPr>
        <w:pStyle w:val="a6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Трехуровневый самосинхронизирующийся код</w:t>
      </w:r>
    </w:p>
    <w:p w14:paraId="79B6F734" w14:textId="77777777" w:rsidR="00D77093" w:rsidRDefault="00D77093" w:rsidP="0012591C">
      <w:pPr>
        <w:pStyle w:val="a6"/>
        <w:jc w:val="center"/>
        <w:rPr>
          <w:color w:val="000000" w:themeColor="text1"/>
          <w:sz w:val="28"/>
          <w:szCs w:val="28"/>
        </w:rPr>
      </w:pPr>
    </w:p>
    <w:p w14:paraId="7B36718F" w14:textId="77777777" w:rsidR="00D77093" w:rsidRPr="001862B4" w:rsidRDefault="00D77093" w:rsidP="0012591C">
      <w:pPr>
        <w:pStyle w:val="a6"/>
        <w:jc w:val="center"/>
        <w:rPr>
          <w:color w:val="000000" w:themeColor="text1"/>
          <w:sz w:val="28"/>
          <w:szCs w:val="28"/>
        </w:rPr>
      </w:pPr>
    </w:p>
    <w:p w14:paraId="0CCB8A76" w14:textId="77777777" w:rsidR="0012591C" w:rsidRPr="001862B4" w:rsidRDefault="0012591C" w:rsidP="0012591C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>Отчёт по п. 1.3.8:</w:t>
      </w:r>
    </w:p>
    <w:p w14:paraId="07514562" w14:textId="5D0533B6" w:rsidR="0012591C" w:rsidRPr="0012591C" w:rsidRDefault="0012591C" w:rsidP="001259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591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DD1A92" wp14:editId="4FB9E1E9">
            <wp:extent cx="6243534" cy="1404795"/>
            <wp:effectExtent l="0" t="0" r="5080" b="0"/>
            <wp:docPr id="15" name="Изображение 15" descr="https://sun9-51.userapi.com/impg/wztgTiEOhdD7kIV809HrnFQT4Xxh1cXXAwsKlg/rHj1h_fD8Vc.jpg?size=1280x288&amp;quality=95&amp;sign=3ccbda9f21c5a0278091185d697e486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51.userapi.com/impg/wztgTiEOhdD7kIV809HrnFQT4Xxh1cXXAwsKlg/rHj1h_fD8Vc.jpg?size=1280x288&amp;quality=95&amp;sign=3ccbda9f21c5a0278091185d697e486b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641" cy="141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FD41" w14:textId="019CF963" w:rsidR="00D77093" w:rsidRPr="001862B4" w:rsidRDefault="00D77093" w:rsidP="00D77093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Код сети </w:t>
      </w:r>
      <w:r w:rsidRPr="001862B4">
        <w:rPr>
          <w:color w:val="000000" w:themeColor="text1"/>
          <w:sz w:val="28"/>
          <w:szCs w:val="28"/>
          <w:lang w:val="en-US"/>
        </w:rPr>
        <w:t>Arc Net</w:t>
      </w:r>
    </w:p>
    <w:p w14:paraId="635F7652" w14:textId="77777777" w:rsidR="00D77093" w:rsidRDefault="00D77093" w:rsidP="00D77093">
      <w:pPr>
        <w:pStyle w:val="a6"/>
        <w:rPr>
          <w:color w:val="000000"/>
          <w:sz w:val="28"/>
          <w:szCs w:val="28"/>
        </w:rPr>
      </w:pPr>
      <w:r w:rsidRPr="00F12882">
        <w:rPr>
          <w:sz w:val="28"/>
          <w:szCs w:val="28"/>
        </w:rPr>
        <w:t>Вывод:</w:t>
      </w:r>
      <w:r w:rsidRPr="00F12882">
        <w:rPr>
          <w:color w:val="000000"/>
          <w:sz w:val="28"/>
          <w:szCs w:val="28"/>
        </w:rPr>
        <w:t xml:space="preserve"> </w:t>
      </w:r>
    </w:p>
    <w:p w14:paraId="604B1688" w14:textId="77777777" w:rsidR="00D77093" w:rsidRDefault="00D77093" w:rsidP="00D77093">
      <w:pPr>
        <w:pStyle w:val="a3"/>
        <w:numPr>
          <w:ilvl w:val="0"/>
          <w:numId w:val="11"/>
        </w:numPr>
        <w:spacing w:before="100" w:beforeAutospacing="1" w:after="100" w:afterAutospacing="1"/>
        <w:rPr>
          <w:rFonts w:eastAsia="Times New Roman"/>
          <w:color w:val="000000"/>
          <w:sz w:val="28"/>
          <w:szCs w:val="28"/>
        </w:rPr>
      </w:pPr>
      <w:bookmarkStart w:id="1" w:name="_GoBack"/>
      <w:bookmarkEnd w:id="1"/>
      <w:r>
        <w:rPr>
          <w:rFonts w:eastAsia="Times New Roman"/>
          <w:color w:val="000000"/>
          <w:sz w:val="28"/>
          <w:szCs w:val="28"/>
        </w:rPr>
        <w:t>Я ознакомилась с принципами кодирования информации в инфокоммуникационных системах и сетях (ИКСС);</w:t>
      </w:r>
    </w:p>
    <w:p w14:paraId="3BAC4B14" w14:textId="77777777" w:rsidR="00D77093" w:rsidRDefault="00D77093" w:rsidP="00D77093">
      <w:pPr>
        <w:pStyle w:val="a3"/>
        <w:numPr>
          <w:ilvl w:val="0"/>
          <w:numId w:val="11"/>
        </w:numPr>
        <w:spacing w:before="100" w:beforeAutospacing="1" w:after="100" w:afterAutospacing="1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Изучила параметры и характеристики основных кодов, используемых в ИКСС;</w:t>
      </w:r>
    </w:p>
    <w:p w14:paraId="5BC918C7" w14:textId="77777777" w:rsidR="00D77093" w:rsidRDefault="00D77093" w:rsidP="00D77093">
      <w:pPr>
        <w:pStyle w:val="a3"/>
        <w:numPr>
          <w:ilvl w:val="0"/>
          <w:numId w:val="11"/>
        </w:numPr>
        <w:spacing w:before="100" w:beforeAutospacing="1" w:after="100" w:afterAutospacing="1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Ознакомилась с основными кодами, применяемыми в ИКСС;</w:t>
      </w:r>
    </w:p>
    <w:p w14:paraId="4D489215" w14:textId="4CC87451" w:rsidR="000C00AA" w:rsidRPr="001862B4" w:rsidRDefault="00D77093" w:rsidP="00D77093">
      <w:pPr>
        <w:pStyle w:val="a6"/>
        <w:numPr>
          <w:ilvl w:val="0"/>
          <w:numId w:val="1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Получила практические навыки</w:t>
      </w:r>
      <w:r w:rsidRPr="00216BEE">
        <w:rPr>
          <w:color w:val="000000"/>
          <w:sz w:val="28"/>
          <w:szCs w:val="28"/>
        </w:rPr>
        <w:t xml:space="preserve"> кодирования информации</w:t>
      </w:r>
    </w:p>
    <w:p w14:paraId="259B6005" w14:textId="77777777" w:rsidR="00D4764F" w:rsidRPr="00D4764F" w:rsidRDefault="00D4764F" w:rsidP="00F76D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D4764F" w:rsidRPr="00D476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7073A4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035721"/>
    <w:multiLevelType w:val="hybridMultilevel"/>
    <w:tmpl w:val="9462DF68"/>
    <w:lvl w:ilvl="0" w:tplc="30E65A58">
      <w:start w:val="1"/>
      <w:numFmt w:val="decimal"/>
      <w:lvlText w:val="%1."/>
      <w:lvlJc w:val="left"/>
      <w:pPr>
        <w:ind w:left="720" w:hanging="360"/>
      </w:pPr>
    </w:lvl>
    <w:lvl w:ilvl="1" w:tplc="5DEEF704">
      <w:start w:val="1"/>
      <w:numFmt w:val="lowerLetter"/>
      <w:lvlText w:val="%2."/>
      <w:lvlJc w:val="left"/>
      <w:pPr>
        <w:ind w:left="1440" w:hanging="360"/>
      </w:pPr>
    </w:lvl>
    <w:lvl w:ilvl="2" w:tplc="E26A9B9C">
      <w:start w:val="1"/>
      <w:numFmt w:val="lowerRoman"/>
      <w:lvlText w:val="%3."/>
      <w:lvlJc w:val="right"/>
      <w:pPr>
        <w:ind w:left="2160" w:hanging="180"/>
      </w:pPr>
    </w:lvl>
    <w:lvl w:ilvl="3" w:tplc="5F2C77D6">
      <w:start w:val="1"/>
      <w:numFmt w:val="decimal"/>
      <w:lvlText w:val="%4."/>
      <w:lvlJc w:val="left"/>
      <w:pPr>
        <w:ind w:left="2880" w:hanging="360"/>
      </w:pPr>
    </w:lvl>
    <w:lvl w:ilvl="4" w:tplc="CF8CB678">
      <w:start w:val="1"/>
      <w:numFmt w:val="lowerLetter"/>
      <w:lvlText w:val="%5."/>
      <w:lvlJc w:val="left"/>
      <w:pPr>
        <w:ind w:left="3600" w:hanging="360"/>
      </w:pPr>
    </w:lvl>
    <w:lvl w:ilvl="5" w:tplc="AA948272">
      <w:start w:val="1"/>
      <w:numFmt w:val="lowerRoman"/>
      <w:lvlText w:val="%6."/>
      <w:lvlJc w:val="right"/>
      <w:pPr>
        <w:ind w:left="4320" w:hanging="180"/>
      </w:pPr>
    </w:lvl>
    <w:lvl w:ilvl="6" w:tplc="D4462498">
      <w:start w:val="1"/>
      <w:numFmt w:val="decimal"/>
      <w:lvlText w:val="%7."/>
      <w:lvlJc w:val="left"/>
      <w:pPr>
        <w:ind w:left="5040" w:hanging="360"/>
      </w:pPr>
    </w:lvl>
    <w:lvl w:ilvl="7" w:tplc="1CE03366">
      <w:start w:val="1"/>
      <w:numFmt w:val="lowerLetter"/>
      <w:lvlText w:val="%8."/>
      <w:lvlJc w:val="left"/>
      <w:pPr>
        <w:ind w:left="5760" w:hanging="360"/>
      </w:pPr>
    </w:lvl>
    <w:lvl w:ilvl="8" w:tplc="4D5415A4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6F030A"/>
    <w:multiLevelType w:val="hybridMultilevel"/>
    <w:tmpl w:val="81D07C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5DEEF704">
      <w:start w:val="1"/>
      <w:numFmt w:val="lowerLetter"/>
      <w:lvlText w:val="%2."/>
      <w:lvlJc w:val="left"/>
      <w:pPr>
        <w:ind w:left="1440" w:hanging="360"/>
      </w:pPr>
    </w:lvl>
    <w:lvl w:ilvl="2" w:tplc="E26A9B9C">
      <w:start w:val="1"/>
      <w:numFmt w:val="lowerRoman"/>
      <w:lvlText w:val="%3."/>
      <w:lvlJc w:val="right"/>
      <w:pPr>
        <w:ind w:left="2160" w:hanging="180"/>
      </w:pPr>
    </w:lvl>
    <w:lvl w:ilvl="3" w:tplc="5F2C77D6">
      <w:start w:val="1"/>
      <w:numFmt w:val="decimal"/>
      <w:lvlText w:val="%4."/>
      <w:lvlJc w:val="left"/>
      <w:pPr>
        <w:ind w:left="2880" w:hanging="360"/>
      </w:pPr>
    </w:lvl>
    <w:lvl w:ilvl="4" w:tplc="CF8CB678">
      <w:start w:val="1"/>
      <w:numFmt w:val="lowerLetter"/>
      <w:lvlText w:val="%5."/>
      <w:lvlJc w:val="left"/>
      <w:pPr>
        <w:ind w:left="3600" w:hanging="360"/>
      </w:pPr>
    </w:lvl>
    <w:lvl w:ilvl="5" w:tplc="AA948272">
      <w:start w:val="1"/>
      <w:numFmt w:val="lowerRoman"/>
      <w:lvlText w:val="%6."/>
      <w:lvlJc w:val="right"/>
      <w:pPr>
        <w:ind w:left="4320" w:hanging="180"/>
      </w:pPr>
    </w:lvl>
    <w:lvl w:ilvl="6" w:tplc="D4462498">
      <w:start w:val="1"/>
      <w:numFmt w:val="decimal"/>
      <w:lvlText w:val="%7."/>
      <w:lvlJc w:val="left"/>
      <w:pPr>
        <w:ind w:left="5040" w:hanging="360"/>
      </w:pPr>
    </w:lvl>
    <w:lvl w:ilvl="7" w:tplc="1CE03366">
      <w:start w:val="1"/>
      <w:numFmt w:val="lowerLetter"/>
      <w:lvlText w:val="%8."/>
      <w:lvlJc w:val="left"/>
      <w:pPr>
        <w:ind w:left="5760" w:hanging="360"/>
      </w:pPr>
    </w:lvl>
    <w:lvl w:ilvl="8" w:tplc="4D5415A4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F86343"/>
    <w:multiLevelType w:val="hybridMultilevel"/>
    <w:tmpl w:val="B2ACF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9976AC"/>
    <w:multiLevelType w:val="hybridMultilevel"/>
    <w:tmpl w:val="8244F7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"/>
  </w:num>
  <w:num w:numId="4">
    <w:abstractNumId w:val="9"/>
  </w:num>
  <w:num w:numId="5">
    <w:abstractNumId w:val="0"/>
  </w:num>
  <w:num w:numId="6">
    <w:abstractNumId w:val="4"/>
  </w:num>
  <w:num w:numId="7">
    <w:abstractNumId w:val="3"/>
  </w:num>
  <w:num w:numId="8">
    <w:abstractNumId w:val="5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42E6"/>
    <w:rsid w:val="000C00AA"/>
    <w:rsid w:val="0012591C"/>
    <w:rsid w:val="00185889"/>
    <w:rsid w:val="001C2305"/>
    <w:rsid w:val="001D13AA"/>
    <w:rsid w:val="003E0A21"/>
    <w:rsid w:val="00695583"/>
    <w:rsid w:val="00723C22"/>
    <w:rsid w:val="0079023C"/>
    <w:rsid w:val="0086473D"/>
    <w:rsid w:val="008F2F49"/>
    <w:rsid w:val="009C3637"/>
    <w:rsid w:val="00B13B45"/>
    <w:rsid w:val="00BD4AA6"/>
    <w:rsid w:val="00CF42E6"/>
    <w:rsid w:val="00D4764F"/>
    <w:rsid w:val="00D77093"/>
    <w:rsid w:val="00F76DD8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F3E8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8">
    <w:name w:val="heading 8"/>
    <w:basedOn w:val="a"/>
    <w:next w:val="a"/>
    <w:link w:val="80"/>
    <w:uiPriority w:val="9"/>
    <w:unhideWhenUsed/>
    <w:qFormat/>
    <w:rsid w:val="00D4764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character" w:customStyle="1" w:styleId="80">
    <w:name w:val="Заголовок 8 Знак"/>
    <w:basedOn w:val="a0"/>
    <w:link w:val="8"/>
    <w:uiPriority w:val="9"/>
    <w:rsid w:val="00D4764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paragraph" w:styleId="a6">
    <w:name w:val="Normal (Web)"/>
    <w:basedOn w:val="a"/>
    <w:uiPriority w:val="99"/>
    <w:unhideWhenUsed/>
    <w:rsid w:val="00D47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0C00AA"/>
    <w:pPr>
      <w:spacing w:after="0" w:line="240" w:lineRule="auto"/>
    </w:pPr>
    <w:rPr>
      <w:rFonts w:ascii="Calibri" w:eastAsia="Calibri" w:hAnsi="Calibri" w:cs="Calibri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saha/Downloads/&#1051;&#1072;&#1073;%20&#1088;&#1072;&#1073;%20&#8470;5.%20&#1071;&#1079;&#1077;&#1074;&#1072;%202&#1080;&#1089;&#1080;&#1087;-221%20(1)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Лаб раб №5. Язева 2исип-221 (1).dotx</Template>
  <TotalTime>1</TotalTime>
  <Pages>5</Pages>
  <Words>353</Words>
  <Characters>2013</Characters>
  <Application>Microsoft Macintosh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2</cp:revision>
  <dcterms:created xsi:type="dcterms:W3CDTF">2023-03-12T14:18:00Z</dcterms:created>
  <dcterms:modified xsi:type="dcterms:W3CDTF">2023-03-12T14:18:00Z</dcterms:modified>
</cp:coreProperties>
</file>