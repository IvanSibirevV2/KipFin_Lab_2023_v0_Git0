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4FD1B" w14:textId="77777777" w:rsidR="003E0A21" w:rsidRDefault="003E0A21" w:rsidP="00690EC0">
      <w:pPr>
        <w:spacing w:after="0" w:line="240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7AEE820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C0BDC1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E06DDE7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87BE3AC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3DA27F4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33BC01E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645F7C4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53F153C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1E8288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D8245E3" w14:textId="07ADD026" w:rsidR="003E0A21" w:rsidRPr="00185889" w:rsidRDefault="003E0A21" w:rsidP="001C230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  <w:r w:rsidR="00CF42E6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</w:t>
      </w:r>
      <w:r w:rsidR="00B0490E">
        <w:rPr>
          <w:rFonts w:ascii="Times New Roman" w:hAnsi="Times New Roman"/>
          <w:b/>
          <w:sz w:val="28"/>
          <w:szCs w:val="28"/>
          <w:shd w:val="clear" w:color="auto" w:fill="FFFFFF"/>
        </w:rPr>
        <w:t>7</w:t>
      </w:r>
    </w:p>
    <w:p w14:paraId="09C0154C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8FDB397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DF7D6D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3DB82B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73237DD" w14:textId="15E519C3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="00690EC0">
        <w:rPr>
          <w:rFonts w:ascii="Times New Roman" w:hAnsi="Times New Roman"/>
          <w:sz w:val="28"/>
          <w:szCs w:val="28"/>
          <w:shd w:val="clear" w:color="auto" w:fill="FFFFFF"/>
        </w:rPr>
        <w:t>: Иванов Александр Дмитриевич</w:t>
      </w:r>
    </w:p>
    <w:p w14:paraId="3C95F885" w14:textId="77777777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606BDAFC" w14:textId="77777777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4BCD921" w14:textId="307D11E6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сту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7BE289D2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1C2305">
        <w:rPr>
          <w:rFonts w:ascii="Times New Roman" w:hAnsi="Times New Roman"/>
          <w:sz w:val="28"/>
          <w:szCs w:val="28"/>
          <w:shd w:val="clear" w:color="auto" w:fill="FFFFFF"/>
        </w:rPr>
        <w:t>2исип-221</w:t>
      </w:r>
    </w:p>
    <w:p w14:paraId="3CCE3E64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F3C5AF8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597AB15C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52F30B62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1089D32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28364E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5C2AE5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8A5F5F9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1DA332A" w14:textId="77777777" w:rsidR="003E0A21" w:rsidRDefault="001C2305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6AE9A6B3" w14:textId="77777777" w:rsidR="001C2305" w:rsidRDefault="001C2305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0AD1611" w14:textId="77777777" w:rsidR="001C2305" w:rsidRDefault="001C2305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B345987" w14:textId="36B2927C" w:rsidR="00723C22" w:rsidRDefault="003E0A21" w:rsidP="00723C2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1C23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B0490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</w:p>
    <w:p w14:paraId="28DB1B70" w14:textId="72FD7FAC" w:rsidR="00C84036" w:rsidRDefault="0069687E" w:rsidP="00C840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E8A80A" wp14:editId="5765AF28">
            <wp:extent cx="5926455" cy="2940050"/>
            <wp:effectExtent l="0" t="0" r="0" b="6350"/>
            <wp:docPr id="2" name="Изображение 2" descr="../Desktop/Снимок%20экрана%202023-04-09%20в%2014.5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Снимок%20экрана%202023-04-09%20в%2014.55.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EA24" w14:textId="1ED4B65A" w:rsidR="0069687E" w:rsidRPr="00D4764F" w:rsidRDefault="0069687E" w:rsidP="00C8403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8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6455F6" wp14:editId="2B8352FF">
            <wp:extent cx="5939790" cy="3907790"/>
            <wp:effectExtent l="0" t="0" r="3810" b="381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87E" w:rsidRPr="00D4764F" w:rsidSect="00C84036">
      <w:pgSz w:w="11906" w:h="16838"/>
      <w:pgMar w:top="851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073A4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35721"/>
    <w:multiLevelType w:val="hybridMultilevel"/>
    <w:tmpl w:val="9462DF68"/>
    <w:lvl w:ilvl="0" w:tplc="30E65A58">
      <w:start w:val="1"/>
      <w:numFmt w:val="decimal"/>
      <w:lvlText w:val="%1."/>
      <w:lvlJc w:val="left"/>
      <w:pPr>
        <w:ind w:left="720" w:hanging="360"/>
      </w:pPr>
    </w:lvl>
    <w:lvl w:ilvl="1" w:tplc="5DEEF704">
      <w:start w:val="1"/>
      <w:numFmt w:val="lowerLetter"/>
      <w:lvlText w:val="%2."/>
      <w:lvlJc w:val="left"/>
      <w:pPr>
        <w:ind w:left="1440" w:hanging="360"/>
      </w:pPr>
    </w:lvl>
    <w:lvl w:ilvl="2" w:tplc="E26A9B9C">
      <w:start w:val="1"/>
      <w:numFmt w:val="lowerRoman"/>
      <w:lvlText w:val="%3."/>
      <w:lvlJc w:val="right"/>
      <w:pPr>
        <w:ind w:left="2160" w:hanging="180"/>
      </w:pPr>
    </w:lvl>
    <w:lvl w:ilvl="3" w:tplc="5F2C77D6">
      <w:start w:val="1"/>
      <w:numFmt w:val="decimal"/>
      <w:lvlText w:val="%4."/>
      <w:lvlJc w:val="left"/>
      <w:pPr>
        <w:ind w:left="2880" w:hanging="360"/>
      </w:pPr>
    </w:lvl>
    <w:lvl w:ilvl="4" w:tplc="CF8CB678">
      <w:start w:val="1"/>
      <w:numFmt w:val="lowerLetter"/>
      <w:lvlText w:val="%5."/>
      <w:lvlJc w:val="left"/>
      <w:pPr>
        <w:ind w:left="3600" w:hanging="360"/>
      </w:pPr>
    </w:lvl>
    <w:lvl w:ilvl="5" w:tplc="AA948272">
      <w:start w:val="1"/>
      <w:numFmt w:val="lowerRoman"/>
      <w:lvlText w:val="%6."/>
      <w:lvlJc w:val="right"/>
      <w:pPr>
        <w:ind w:left="4320" w:hanging="180"/>
      </w:pPr>
    </w:lvl>
    <w:lvl w:ilvl="6" w:tplc="D4462498">
      <w:start w:val="1"/>
      <w:numFmt w:val="decimal"/>
      <w:lvlText w:val="%7."/>
      <w:lvlJc w:val="left"/>
      <w:pPr>
        <w:ind w:left="5040" w:hanging="360"/>
      </w:pPr>
    </w:lvl>
    <w:lvl w:ilvl="7" w:tplc="1CE03366">
      <w:start w:val="1"/>
      <w:numFmt w:val="lowerLetter"/>
      <w:lvlText w:val="%8."/>
      <w:lvlJc w:val="left"/>
      <w:pPr>
        <w:ind w:left="5760" w:hanging="360"/>
      </w:pPr>
    </w:lvl>
    <w:lvl w:ilvl="8" w:tplc="4D5415A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6F030A"/>
    <w:multiLevelType w:val="hybridMultilevel"/>
    <w:tmpl w:val="81D07C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5DEEF704">
      <w:start w:val="1"/>
      <w:numFmt w:val="lowerLetter"/>
      <w:lvlText w:val="%2."/>
      <w:lvlJc w:val="left"/>
      <w:pPr>
        <w:ind w:left="1440" w:hanging="360"/>
      </w:pPr>
    </w:lvl>
    <w:lvl w:ilvl="2" w:tplc="E26A9B9C">
      <w:start w:val="1"/>
      <w:numFmt w:val="lowerRoman"/>
      <w:lvlText w:val="%3."/>
      <w:lvlJc w:val="right"/>
      <w:pPr>
        <w:ind w:left="2160" w:hanging="180"/>
      </w:pPr>
    </w:lvl>
    <w:lvl w:ilvl="3" w:tplc="5F2C77D6">
      <w:start w:val="1"/>
      <w:numFmt w:val="decimal"/>
      <w:lvlText w:val="%4."/>
      <w:lvlJc w:val="left"/>
      <w:pPr>
        <w:ind w:left="2880" w:hanging="360"/>
      </w:pPr>
    </w:lvl>
    <w:lvl w:ilvl="4" w:tplc="CF8CB678">
      <w:start w:val="1"/>
      <w:numFmt w:val="lowerLetter"/>
      <w:lvlText w:val="%5."/>
      <w:lvlJc w:val="left"/>
      <w:pPr>
        <w:ind w:left="3600" w:hanging="360"/>
      </w:pPr>
    </w:lvl>
    <w:lvl w:ilvl="5" w:tplc="AA948272">
      <w:start w:val="1"/>
      <w:numFmt w:val="lowerRoman"/>
      <w:lvlText w:val="%6."/>
      <w:lvlJc w:val="right"/>
      <w:pPr>
        <w:ind w:left="4320" w:hanging="180"/>
      </w:pPr>
    </w:lvl>
    <w:lvl w:ilvl="6" w:tplc="D4462498">
      <w:start w:val="1"/>
      <w:numFmt w:val="decimal"/>
      <w:lvlText w:val="%7."/>
      <w:lvlJc w:val="left"/>
      <w:pPr>
        <w:ind w:left="5040" w:hanging="360"/>
      </w:pPr>
    </w:lvl>
    <w:lvl w:ilvl="7" w:tplc="1CE03366">
      <w:start w:val="1"/>
      <w:numFmt w:val="lowerLetter"/>
      <w:lvlText w:val="%8."/>
      <w:lvlJc w:val="left"/>
      <w:pPr>
        <w:ind w:left="5760" w:hanging="360"/>
      </w:pPr>
    </w:lvl>
    <w:lvl w:ilvl="8" w:tplc="4D5415A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F86343"/>
    <w:multiLevelType w:val="hybridMultilevel"/>
    <w:tmpl w:val="B2ACF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9976AC"/>
    <w:multiLevelType w:val="hybridMultilevel"/>
    <w:tmpl w:val="8244F7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7865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96014735">
    <w:abstractNumId w:val="8"/>
  </w:num>
  <w:num w:numId="3" w16cid:durableId="1436172030">
    <w:abstractNumId w:val="1"/>
  </w:num>
  <w:num w:numId="4" w16cid:durableId="230894904">
    <w:abstractNumId w:val="9"/>
  </w:num>
  <w:num w:numId="5" w16cid:durableId="1422222147">
    <w:abstractNumId w:val="0"/>
  </w:num>
  <w:num w:numId="6" w16cid:durableId="1382367673">
    <w:abstractNumId w:val="4"/>
  </w:num>
  <w:num w:numId="7" w16cid:durableId="1195852899">
    <w:abstractNumId w:val="3"/>
  </w:num>
  <w:num w:numId="8" w16cid:durableId="342512442">
    <w:abstractNumId w:val="5"/>
  </w:num>
  <w:num w:numId="9" w16cid:durableId="1256943681">
    <w:abstractNumId w:val="2"/>
  </w:num>
  <w:num w:numId="10" w16cid:durableId="2040157226">
    <w:abstractNumId w:val="6"/>
  </w:num>
  <w:num w:numId="11" w16cid:durableId="8112863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2E6"/>
    <w:rsid w:val="000C00AA"/>
    <w:rsid w:val="0012591C"/>
    <w:rsid w:val="00185889"/>
    <w:rsid w:val="001C2305"/>
    <w:rsid w:val="001D13AA"/>
    <w:rsid w:val="003E0A21"/>
    <w:rsid w:val="00690EC0"/>
    <w:rsid w:val="00695583"/>
    <w:rsid w:val="0069687E"/>
    <w:rsid w:val="00723C22"/>
    <w:rsid w:val="0079023C"/>
    <w:rsid w:val="0086473D"/>
    <w:rsid w:val="008F2F49"/>
    <w:rsid w:val="009C3637"/>
    <w:rsid w:val="009E67F8"/>
    <w:rsid w:val="00B0490E"/>
    <w:rsid w:val="00B13B45"/>
    <w:rsid w:val="00BD4AA6"/>
    <w:rsid w:val="00C84036"/>
    <w:rsid w:val="00CF42E6"/>
    <w:rsid w:val="00D4764F"/>
    <w:rsid w:val="00D77093"/>
    <w:rsid w:val="00F76DD8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F3E8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8">
    <w:name w:val="heading 8"/>
    <w:basedOn w:val="a"/>
    <w:next w:val="a"/>
    <w:link w:val="80"/>
    <w:uiPriority w:val="9"/>
    <w:unhideWhenUsed/>
    <w:qFormat/>
    <w:rsid w:val="00D4764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uiPriority w:val="9"/>
    <w:rsid w:val="00D4764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a6">
    <w:name w:val="Normal (Web)"/>
    <w:basedOn w:val="a"/>
    <w:uiPriority w:val="99"/>
    <w:unhideWhenUsed/>
    <w:rsid w:val="00D47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0C00AA"/>
    <w:pP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ha/Downloads/&#1051;&#1072;&#1073;%20&#1088;&#1072;&#1073;%20&#8470;5.%20&#1071;&#1079;&#1077;&#1074;&#1072;%202&#1080;&#1089;&#1080;&#1087;-221%20(1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Лаб раб №5. Язева 2исип-221 (1).dotx</Template>
  <TotalTime>1</TotalTime>
  <Pages>2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Иванов Александр Дмитриевич</cp:lastModifiedBy>
  <cp:revision>2</cp:revision>
  <dcterms:created xsi:type="dcterms:W3CDTF">2023-05-31T11:58:00Z</dcterms:created>
  <dcterms:modified xsi:type="dcterms:W3CDTF">2023-05-31T11:58:00Z</dcterms:modified>
</cp:coreProperties>
</file>