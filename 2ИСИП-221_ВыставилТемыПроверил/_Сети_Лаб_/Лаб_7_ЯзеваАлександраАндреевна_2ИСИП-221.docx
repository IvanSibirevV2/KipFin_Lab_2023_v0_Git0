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4FD1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7AEE820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C0BDC1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06DDE7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87BE3A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3DA27F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33BC01E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45F7C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3F153C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1E8288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D8245E3" w14:textId="07ADD026" w:rsidR="003E0A21" w:rsidRPr="00185889" w:rsidRDefault="003E0A21" w:rsidP="001C230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="00CF42E6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 w:rsidR="00B0490E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09C0154C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8FDB397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DF7D6D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3DB82B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73237DD" w14:textId="77777777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Язева Александра Андреевна</w:t>
      </w:r>
    </w:p>
    <w:p w14:paraId="3C95F885" w14:textId="77777777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606BDAFC" w14:textId="7777777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4BCD921" w14:textId="7777777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дентка</w:t>
      </w:r>
    </w:p>
    <w:p w14:paraId="7BE289D2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3CCE3E64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F3C5AF8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97AB15C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2F30B6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1089D3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28364E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5C2AE5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8A5F5F9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1DA332A" w14:textId="77777777" w:rsidR="003E0A21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AE9A6B3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AD1611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B345987" w14:textId="36B2927C" w:rsidR="00723C22" w:rsidRDefault="003E0A21" w:rsidP="00723C2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1C23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B049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</w:p>
    <w:p w14:paraId="28DB1B70" w14:textId="72FD7FAC" w:rsidR="00C84036" w:rsidRDefault="0069687E" w:rsidP="00C840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8A80A" wp14:editId="5765AF28">
            <wp:extent cx="5926455" cy="2940050"/>
            <wp:effectExtent l="0" t="0" r="0" b="6350"/>
            <wp:docPr id="2" name="Изображение 2" descr="../Desktop/Снимок%20экрана%202023-04-09%20в%2014.5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23-04-09%20в%2014.55.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17EA24" w14:textId="1ED4B65A" w:rsidR="0069687E" w:rsidRPr="00D4764F" w:rsidRDefault="0069687E" w:rsidP="00C840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87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16455F6" wp14:editId="2B8352FF">
            <wp:extent cx="5939790" cy="3907790"/>
            <wp:effectExtent l="0" t="0" r="381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87E" w:rsidRPr="00D4764F" w:rsidSect="00C84036">
      <w:pgSz w:w="11906" w:h="16838"/>
      <w:pgMar w:top="851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035721"/>
    <w:multiLevelType w:val="hybridMultilevel"/>
    <w:tmpl w:val="9462DF68"/>
    <w:lvl w:ilvl="0" w:tplc="30E65A58">
      <w:start w:val="1"/>
      <w:numFmt w:val="decimal"/>
      <w:lvlText w:val="%1.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6F030A"/>
    <w:multiLevelType w:val="hybridMultilevel"/>
    <w:tmpl w:val="81D07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F86343"/>
    <w:multiLevelType w:val="hybridMultilevel"/>
    <w:tmpl w:val="B2ACF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976AC"/>
    <w:multiLevelType w:val="hybridMultilevel"/>
    <w:tmpl w:val="8244F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2E6"/>
    <w:rsid w:val="000C00AA"/>
    <w:rsid w:val="0012591C"/>
    <w:rsid w:val="00185889"/>
    <w:rsid w:val="001C2305"/>
    <w:rsid w:val="001D13AA"/>
    <w:rsid w:val="003E0A21"/>
    <w:rsid w:val="00695583"/>
    <w:rsid w:val="0069687E"/>
    <w:rsid w:val="00723C22"/>
    <w:rsid w:val="0079023C"/>
    <w:rsid w:val="0086473D"/>
    <w:rsid w:val="008F2F49"/>
    <w:rsid w:val="009C3637"/>
    <w:rsid w:val="009E67F8"/>
    <w:rsid w:val="00B0490E"/>
    <w:rsid w:val="00B13B45"/>
    <w:rsid w:val="00BD4AA6"/>
    <w:rsid w:val="00C84036"/>
    <w:rsid w:val="00CF42E6"/>
    <w:rsid w:val="00D4764F"/>
    <w:rsid w:val="00D77093"/>
    <w:rsid w:val="00F76DD8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F3E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8">
    <w:name w:val="heading 8"/>
    <w:basedOn w:val="a"/>
    <w:next w:val="a"/>
    <w:link w:val="80"/>
    <w:uiPriority w:val="9"/>
    <w:unhideWhenUsed/>
    <w:qFormat/>
    <w:rsid w:val="00D476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uiPriority w:val="9"/>
    <w:rsid w:val="00D4764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a6">
    <w:name w:val="Normal (Web)"/>
    <w:basedOn w:val="a"/>
    <w:uiPriority w:val="99"/>
    <w:unhideWhenUsed/>
    <w:rsid w:val="00D47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0C00AA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ha/Downloads/&#1051;&#1072;&#1073;%20&#1088;&#1072;&#1073;%20&#8470;5.%20&#1071;&#1079;&#1077;&#1074;&#1072;%202&#1080;&#1089;&#1080;&#1087;-221%20(1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 раб №5. Язева 2исип-221 (1).dotx</Template>
  <TotalTime>0</TotalTime>
  <Pages>2</Pages>
  <Words>72</Words>
  <Characters>415</Characters>
  <Application>Microsoft Macintosh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2023-04-09T12:10:00Z</dcterms:created>
  <dcterms:modified xsi:type="dcterms:W3CDTF">2023-04-09T12:10:00Z</dcterms:modified>
</cp:coreProperties>
</file>